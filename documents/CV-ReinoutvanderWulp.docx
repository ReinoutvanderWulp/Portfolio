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8"/>
        <w:gridCol w:w="3333"/>
      </w:tblGrid>
      <w:tr w:rsidR="00BC52B7" w14:paraId="4CC826BF" w14:textId="77777777" w:rsidTr="00BA48A1">
        <w:tc>
          <w:tcPr>
            <w:tcW w:w="5031" w:type="dxa"/>
            <w:tcMar>
              <w:right w:w="0" w:type="dxa"/>
            </w:tcMar>
          </w:tcPr>
          <w:p w14:paraId="552D7D7E" w14:textId="193E6374" w:rsidR="00D54A82" w:rsidRDefault="00BA48A1" w:rsidP="00D54A82">
            <w:pPr>
              <w:pStyle w:val="cv6tekstBlauw"/>
              <w:tabs>
                <w:tab w:val="right" w:pos="9923"/>
              </w:tabs>
            </w:pPr>
            <w:r w:rsidRPr="00674887">
              <w:rPr>
                <w:rStyle w:val="cv6titel1Char"/>
              </w:rPr>
              <w:t xml:space="preserve">CV </w:t>
            </w:r>
            <w:r w:rsidR="00293B42">
              <w:rPr>
                <w:rStyle w:val="cv6titel1Char"/>
              </w:rPr>
              <w:t>Reinout</w:t>
            </w:r>
            <w:r w:rsidRPr="00674887">
              <w:rPr>
                <w:rStyle w:val="cv6titel1Char"/>
              </w:rPr>
              <w:t xml:space="preserve"> </w:t>
            </w:r>
            <w:r w:rsidR="00293B42">
              <w:rPr>
                <w:rStyle w:val="cv6titel1Char"/>
              </w:rPr>
              <w:t>van der Wulp</w:t>
            </w:r>
            <w:r>
              <w:rPr>
                <w:rStyle w:val="cv6titel1Char"/>
              </w:rPr>
              <w:tab/>
            </w:r>
            <w:r>
              <w:br/>
              <w:t xml:space="preserve">° </w:t>
            </w:r>
            <w:r w:rsidR="00293B42">
              <w:t>08/07/2003</w:t>
            </w:r>
          </w:p>
          <w:p w14:paraId="4CC826BB" w14:textId="0707E6CA" w:rsidR="00BA48A1" w:rsidRPr="00674887" w:rsidRDefault="00BA48A1" w:rsidP="00D54A82">
            <w:pPr>
              <w:pStyle w:val="cv6tekstBlauw"/>
              <w:tabs>
                <w:tab w:val="right" w:pos="9923"/>
              </w:tabs>
              <w:rPr>
                <w:rStyle w:val="cv6tekstBlauwChar"/>
              </w:rPr>
            </w:pPr>
            <w:r>
              <w:rPr>
                <w:sz w:val="24"/>
              </w:rPr>
              <w:br/>
            </w:r>
            <w:r w:rsidRPr="002514C2">
              <w:rPr>
                <w:sz w:val="24"/>
              </w:rPr>
              <w:sym w:font="Wingdings" w:char="F02A"/>
            </w:r>
            <w:r>
              <w:rPr>
                <w:sz w:val="24"/>
              </w:rPr>
              <w:t xml:space="preserve">  </w:t>
            </w:r>
            <w:proofErr w:type="spellStart"/>
            <w:r w:rsidR="00293B42" w:rsidRPr="0008516F">
              <w:rPr>
                <w:szCs w:val="22"/>
              </w:rPr>
              <w:t>Beekakkersstraat</w:t>
            </w:r>
            <w:proofErr w:type="spellEnd"/>
            <w:r w:rsidR="00224C2F" w:rsidRPr="0008516F">
              <w:rPr>
                <w:rStyle w:val="cv6tekstBlauwChar"/>
                <w:szCs w:val="22"/>
              </w:rPr>
              <w:t xml:space="preserve">, </w:t>
            </w:r>
            <w:r w:rsidR="00293B42" w:rsidRPr="0008516F">
              <w:rPr>
                <w:rStyle w:val="cv6tekstBlauwChar"/>
                <w:szCs w:val="22"/>
              </w:rPr>
              <w:t>18</w:t>
            </w:r>
            <w:r w:rsidRPr="0008516F">
              <w:rPr>
                <w:rStyle w:val="cv6tekstBlauwChar"/>
                <w:szCs w:val="22"/>
              </w:rPr>
              <w:t xml:space="preserve">, </w:t>
            </w:r>
            <w:r w:rsidR="00293B42" w:rsidRPr="0008516F">
              <w:rPr>
                <w:rStyle w:val="cv6tekstBlauwChar"/>
                <w:szCs w:val="22"/>
              </w:rPr>
              <w:t>2340</w:t>
            </w:r>
            <w:r w:rsidRPr="0008516F">
              <w:rPr>
                <w:rStyle w:val="cv6tekstBlauwChar"/>
                <w:szCs w:val="22"/>
              </w:rPr>
              <w:t>,</w:t>
            </w:r>
            <w:r w:rsidR="00293B42" w:rsidRPr="0008516F">
              <w:rPr>
                <w:rStyle w:val="cv6tekstBlauwChar"/>
                <w:szCs w:val="22"/>
              </w:rPr>
              <w:t xml:space="preserve"> Beerse</w:t>
            </w:r>
          </w:p>
          <w:p w14:paraId="2B2976E1" w14:textId="4C0333F5" w:rsidR="00D54A82" w:rsidRPr="008B35E6" w:rsidRDefault="00F030D1" w:rsidP="00BA48A1">
            <w:pPr>
              <w:pStyle w:val="cv6tekstBlauw"/>
              <w:rPr>
                <w:sz w:val="20"/>
              </w:rPr>
            </w:pPr>
            <w:hyperlink r:id="rId7" w:history="1">
              <w:r w:rsidR="00D54A82" w:rsidRPr="00D54A82">
                <w:rPr>
                  <w:rStyle w:val="Hyperlink"/>
                  <w:color w:val="4F81BD" w:themeColor="accent1"/>
                  <w:sz w:val="20"/>
                </w:rPr>
                <w:t>https://www.linkedin.com/in/reinout-van-der-wulp-822546251/</w:t>
              </w:r>
            </w:hyperlink>
          </w:p>
          <w:p w14:paraId="1234596F" w14:textId="6D5BC699" w:rsidR="00416628" w:rsidRDefault="00BA48A1" w:rsidP="00BA48A1">
            <w:pPr>
              <w:spacing w:after="60"/>
              <w:rPr>
                <w:color w:val="4F81BD" w:themeColor="accent1"/>
              </w:rPr>
            </w:pPr>
            <w:r w:rsidRPr="008B35E6">
              <w:rPr>
                <w:noProof/>
                <w:sz w:val="20"/>
                <w:lang w:eastAsia="nl-BE"/>
              </w:rPr>
              <w:drawing>
                <wp:anchor distT="0" distB="0" distL="114300" distR="114300" simplePos="0" relativeHeight="251659264" behindDoc="1" locked="0" layoutInCell="1" allowOverlap="1" wp14:anchorId="4CC826E8" wp14:editId="4CC826E9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-193040</wp:posOffset>
                  </wp:positionV>
                  <wp:extent cx="133350" cy="133350"/>
                  <wp:effectExtent l="0" t="0" r="0" b="0"/>
                  <wp:wrapSquare wrapText="bothSides"/>
                  <wp:docPr id="3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35E6">
              <w:rPr>
                <w:color w:val="5B9BD5"/>
                <w:sz w:val="32"/>
                <w:szCs w:val="40"/>
              </w:rPr>
              <w:sym w:font="Wingdings" w:char="F029"/>
            </w:r>
            <w:r>
              <w:rPr>
                <w:rFonts w:ascii="Franklin Gothic Book" w:hAnsi="Franklin Gothic Book"/>
                <w:color w:val="5B9BD5"/>
                <w:sz w:val="40"/>
                <w:szCs w:val="40"/>
              </w:rPr>
              <w:t xml:space="preserve"> </w:t>
            </w:r>
            <w:r w:rsidR="006423B7" w:rsidRPr="006423B7">
              <w:rPr>
                <w:rFonts w:ascii="Franklin Gothic Book" w:hAnsi="Franklin Gothic Book"/>
                <w:color w:val="5B9BD5"/>
              </w:rPr>
              <w:t>+32 467 33 77 84</w:t>
            </w:r>
            <w:r>
              <w:rPr>
                <w:rFonts w:eastAsia="Malgun Gothic"/>
                <w:color w:val="4F81BD" w:themeColor="accent1"/>
                <w:szCs w:val="24"/>
              </w:rPr>
              <w:br/>
            </w:r>
            <w:r w:rsidRPr="008B35E6">
              <w:rPr>
                <w:rFonts w:eastAsia="Malgun Gothic"/>
                <w:color w:val="4F81BD" w:themeColor="accent1"/>
                <w:sz w:val="28"/>
                <w:szCs w:val="24"/>
              </w:rPr>
              <w:t>@</w:t>
            </w:r>
            <w:r>
              <w:rPr>
                <w:rFonts w:eastAsia="Malgun Gothic"/>
                <w:color w:val="4F81BD" w:themeColor="accent1"/>
                <w:szCs w:val="24"/>
              </w:rPr>
              <w:t xml:space="preserve">   </w:t>
            </w:r>
            <w:r w:rsidR="002A5C4F" w:rsidRPr="004F0E27">
              <w:rPr>
                <w:rFonts w:eastAsia="Malgun Gothic"/>
                <w:color w:val="4F81BD" w:themeColor="accent1"/>
                <w:szCs w:val="24"/>
              </w:rPr>
              <w:t>P</w:t>
            </w:r>
            <w:r w:rsidR="002A5C4F" w:rsidRPr="004F0E27">
              <w:rPr>
                <w:color w:val="4F81BD" w:themeColor="accent1"/>
              </w:rPr>
              <w:t xml:space="preserve">rivé: </w:t>
            </w:r>
            <w:hyperlink r:id="rId9" w:history="1">
              <w:r w:rsidR="002A5C4F" w:rsidRPr="004F0E27">
                <w:rPr>
                  <w:rStyle w:val="Hyperlink"/>
                  <w:color w:val="4F81BD" w:themeColor="accent1"/>
                </w:rPr>
                <w:t>Reinoutvanderwulp@gmail.com</w:t>
              </w:r>
            </w:hyperlink>
            <w:r w:rsidR="002A5C4F" w:rsidRPr="004F0E27">
              <w:rPr>
                <w:color w:val="4F81BD" w:themeColor="accent1"/>
              </w:rPr>
              <w:t xml:space="preserve"> / </w:t>
            </w:r>
          </w:p>
          <w:p w14:paraId="4CC826BD" w14:textId="57F2A1C1" w:rsidR="004F0E27" w:rsidRPr="004F0E27" w:rsidRDefault="00837BB3" w:rsidP="00BA48A1">
            <w:pPr>
              <w:spacing w:after="60"/>
              <w:rPr>
                <w:color w:val="4F81BD" w:themeColor="accent1"/>
              </w:rPr>
            </w:pPr>
            <w:r w:rsidRPr="004F0E27">
              <w:rPr>
                <w:color w:val="4F81BD" w:themeColor="accent1"/>
              </w:rPr>
              <w:t xml:space="preserve">Studie: </w:t>
            </w:r>
            <w:hyperlink r:id="rId10" w:history="1">
              <w:r w:rsidRPr="004F0E27">
                <w:rPr>
                  <w:rStyle w:val="Hyperlink"/>
                  <w:color w:val="4F81BD" w:themeColor="accent1"/>
                </w:rPr>
                <w:t>r0881423@student.thomasmore.be</w:t>
              </w:r>
            </w:hyperlink>
            <w:r w:rsidRPr="004F0E27">
              <w:rPr>
                <w:color w:val="4F81BD" w:themeColor="accent1"/>
              </w:rPr>
              <w:t xml:space="preserve"> </w:t>
            </w:r>
          </w:p>
        </w:tc>
        <w:tc>
          <w:tcPr>
            <w:tcW w:w="5032" w:type="dxa"/>
            <w:tcMar>
              <w:right w:w="0" w:type="dxa"/>
            </w:tcMar>
          </w:tcPr>
          <w:p w14:paraId="4CC826BE" w14:textId="77777777" w:rsidR="00BA48A1" w:rsidRDefault="00BA48A1" w:rsidP="00BA48A1">
            <w:pPr>
              <w:pStyle w:val="cvvb5titel2"/>
              <w:shd w:val="clear" w:color="auto" w:fill="auto"/>
              <w:spacing w:before="0"/>
              <w:ind w:right="0"/>
              <w:jc w:val="right"/>
            </w:pPr>
          </w:p>
        </w:tc>
      </w:tr>
    </w:tbl>
    <w:p w14:paraId="4CC826C0" w14:textId="77777777" w:rsidR="00674887" w:rsidRPr="00674887" w:rsidRDefault="00674887" w:rsidP="00674887">
      <w:pPr>
        <w:pStyle w:val="cvvb5titel2"/>
        <w:rPr>
          <w:rFonts w:eastAsia="Malgun Gothic"/>
          <w:color w:val="4F81BD" w:themeColor="accent1"/>
          <w:szCs w:val="24"/>
        </w:rPr>
      </w:pPr>
      <w:r>
        <w:t>PROFIEL</w:t>
      </w:r>
    </w:p>
    <w:p w14:paraId="4CC826C1" w14:textId="54BB2545" w:rsidR="00674887" w:rsidRPr="00DD2F6F" w:rsidRDefault="004B72C7" w:rsidP="00DD2F6F">
      <w:pPr>
        <w:pStyle w:val="cv6tekst"/>
      </w:pPr>
      <w:r>
        <w:t xml:space="preserve">Ik ben een hardwerkende student toegepaste informatica aan TM </w:t>
      </w:r>
      <w:r w:rsidR="00CE34F9">
        <w:t>Turnhout</w:t>
      </w:r>
      <w:r>
        <w:t xml:space="preserve">. </w:t>
      </w:r>
      <w:r w:rsidR="000A6960">
        <w:t>Het domein binnen ICT waar ik het liefste mee bezig ben</w:t>
      </w:r>
      <w:r w:rsidR="00DC0985">
        <w:t xml:space="preserve"> is websites maken. Maar ik heb ook kennis v</w:t>
      </w:r>
      <w:r w:rsidR="00B40C2E">
        <w:t>an andere programmeertalen</w:t>
      </w:r>
      <w:r w:rsidR="00D327A2">
        <w:t xml:space="preserve">. Daarnaast heb ik algemene kennis over diverse zaken </w:t>
      </w:r>
      <w:r w:rsidR="00110AB2">
        <w:t>binnen ICT.</w:t>
      </w:r>
    </w:p>
    <w:p w14:paraId="4CC826C2" w14:textId="77777777" w:rsidR="00674887" w:rsidRPr="00BD0681" w:rsidRDefault="00674887" w:rsidP="00674887">
      <w:pPr>
        <w:pStyle w:val="cvvb5titel2"/>
      </w:pPr>
      <w:r>
        <w:t xml:space="preserve"> COMPETENTIES</w:t>
      </w:r>
    </w:p>
    <w:p w14:paraId="4CC826C3" w14:textId="77777777" w:rsidR="00674887" w:rsidRDefault="00674887" w:rsidP="00674887">
      <w:pPr>
        <w:pStyle w:val="cvvb5tekstvet"/>
      </w:pPr>
      <w:r>
        <w:t>Persoonlijke competenties</w:t>
      </w:r>
    </w:p>
    <w:p w14:paraId="4CC826C4" w14:textId="216DD0C2" w:rsidR="00674887" w:rsidRDefault="00110AB2" w:rsidP="00DD2F6F">
      <w:pPr>
        <w:pStyle w:val="cv6lijst"/>
      </w:pPr>
      <w:r>
        <w:t>Hardwerkend</w:t>
      </w:r>
      <w:r w:rsidR="002A2697">
        <w:t xml:space="preserve"> </w:t>
      </w:r>
      <w:r w:rsidR="00C6306B">
        <w:t>–</w:t>
      </w:r>
      <w:r w:rsidR="002A2697">
        <w:t xml:space="preserve"> </w:t>
      </w:r>
      <w:r w:rsidR="00C6306B">
        <w:t>ik kan goed en vlot werken</w:t>
      </w:r>
      <w:r w:rsidR="00884636">
        <w:t>.</w:t>
      </w:r>
    </w:p>
    <w:sdt>
      <w:sdtPr>
        <w:id w:val="-651522868"/>
        <w:placeholder>
          <w:docPart w:val="7666A5A7AB524F64AC26ABD0E14CAC0C"/>
        </w:placeholder>
      </w:sdtPr>
      <w:sdtEndPr/>
      <w:sdtContent>
        <w:p w14:paraId="4CC826C6" w14:textId="45580E35" w:rsidR="00674887" w:rsidRDefault="00884636" w:rsidP="00AA4F0B">
          <w:pPr>
            <w:pStyle w:val="cv6lijst"/>
          </w:pPr>
          <w:r>
            <w:t>Ordelijk</w:t>
          </w:r>
          <w:r w:rsidR="00AA4F0B">
            <w:t xml:space="preserve"> en stipt</w:t>
          </w:r>
          <w:r>
            <w:t xml:space="preserve"> – Ik kan goed geordend werken, ik </w:t>
          </w:r>
          <w:r w:rsidR="00AA4F0B">
            <w:t>zorg dat ik mijn deadlines haal.</w:t>
          </w:r>
        </w:p>
      </w:sdtContent>
    </w:sdt>
    <w:p w14:paraId="4CC826C7" w14:textId="77777777" w:rsidR="00674887" w:rsidRDefault="006B035A" w:rsidP="00DD2F6F">
      <w:pPr>
        <w:pStyle w:val="cvvb5tekstvet"/>
        <w:spacing w:before="240"/>
      </w:pPr>
      <w:r>
        <w:t>Professionele</w:t>
      </w:r>
      <w:r w:rsidR="00674887">
        <w:t xml:space="preserve"> competenties</w:t>
      </w:r>
    </w:p>
    <w:p w14:paraId="4CC826C8" w14:textId="46EA7E2C" w:rsidR="006B035A" w:rsidRDefault="00884636" w:rsidP="006B035A">
      <w:pPr>
        <w:pStyle w:val="cv6lijst"/>
        <w:rPr>
          <w:rFonts w:asciiTheme="minorHAnsi" w:eastAsiaTheme="minorHAnsi" w:hAnsiTheme="minorHAnsi" w:cstheme="minorBidi"/>
          <w:lang w:val="nl-BE" w:eastAsia="en-US"/>
        </w:rPr>
      </w:pPr>
      <w:r>
        <w:t>Teamwerk – Ik heb in mijn opleiding de benodigde skills aangeleerd om in team te werken.</w:t>
      </w:r>
    </w:p>
    <w:p w14:paraId="4CC826CA" w14:textId="062E6DB8" w:rsidR="00674887" w:rsidRPr="0017398D" w:rsidRDefault="00884636" w:rsidP="0017398D">
      <w:pPr>
        <w:pStyle w:val="cv6lijst"/>
        <w:rPr>
          <w:rFonts w:asciiTheme="minorHAnsi" w:eastAsiaTheme="minorHAnsi" w:hAnsiTheme="minorHAnsi" w:cstheme="minorBidi"/>
          <w:lang w:val="nl-BE" w:eastAsia="en-US"/>
        </w:rPr>
      </w:pPr>
      <w:r>
        <w:t xml:space="preserve">Management – Ik heb geleerd te werken met </w:t>
      </w:r>
      <w:r w:rsidR="00B0141B">
        <w:t xml:space="preserve">agile </w:t>
      </w:r>
      <w:r>
        <w:t xml:space="preserve">management tools zoals </w:t>
      </w:r>
      <w:proofErr w:type="spellStart"/>
      <w:r>
        <w:t>Trello</w:t>
      </w:r>
      <w:proofErr w:type="spellEnd"/>
      <w:r>
        <w:t xml:space="preserve">. </w:t>
      </w:r>
    </w:p>
    <w:p w14:paraId="4CC826CB" w14:textId="77777777" w:rsidR="00674887" w:rsidRDefault="00674887" w:rsidP="00DD2F6F">
      <w:pPr>
        <w:pStyle w:val="cvvb5tekstvet"/>
        <w:spacing w:before="240"/>
      </w:pPr>
      <w:r>
        <w:t>Talenkennis</w:t>
      </w:r>
    </w:p>
    <w:p w14:paraId="4CC826CC" w14:textId="702505FD" w:rsidR="00674887" w:rsidRPr="005B73E6" w:rsidRDefault="0017398D" w:rsidP="00DD2F6F">
      <w:pPr>
        <w:pStyle w:val="cv6lijst"/>
      </w:pPr>
      <w:r>
        <w:rPr>
          <w:rFonts w:eastAsiaTheme="minorEastAsia"/>
        </w:rPr>
        <w:t>Nederlands - Moedertaal</w:t>
      </w:r>
      <w:r w:rsidR="00674887" w:rsidRPr="005B73E6">
        <w:rPr>
          <w:rStyle w:val="adminTekstChar"/>
          <w:rFonts w:asciiTheme="minorHAnsi" w:hAnsiTheme="minorHAnsi"/>
        </w:rPr>
        <w:t xml:space="preserve"> </w:t>
      </w:r>
    </w:p>
    <w:p w14:paraId="64EF990F" w14:textId="2ADEC2D4" w:rsidR="0031567A" w:rsidRPr="005B73E6" w:rsidRDefault="0017398D" w:rsidP="00AA4F0B">
      <w:pPr>
        <w:pStyle w:val="cv6lijst"/>
      </w:pPr>
      <w:r>
        <w:t>Engels</w:t>
      </w:r>
      <w:r w:rsidR="00AA4F0B">
        <w:t xml:space="preserve"> en Frans – gemiddelde kennis</w:t>
      </w:r>
    </w:p>
    <w:p w14:paraId="4CC826CF" w14:textId="093EB304" w:rsidR="00674887" w:rsidRDefault="00B305DC" w:rsidP="00DD2F6F">
      <w:pPr>
        <w:pStyle w:val="cvvb5tekstvet"/>
        <w:spacing w:before="240"/>
      </w:pPr>
      <w:r>
        <w:t xml:space="preserve">Programmeer </w:t>
      </w:r>
      <w:r w:rsidR="00674887">
        <w:t>kennis</w:t>
      </w:r>
    </w:p>
    <w:p w14:paraId="4CC826D1" w14:textId="37038869" w:rsidR="00674887" w:rsidRPr="005B73E6" w:rsidRDefault="0031567A" w:rsidP="0021265C">
      <w:pPr>
        <w:pStyle w:val="cv6lijst"/>
      </w:pPr>
      <w:r>
        <w:rPr>
          <w:rStyle w:val="adminTekstChar"/>
          <w:rFonts w:asciiTheme="minorHAnsi" w:hAnsiTheme="minorHAnsi"/>
        </w:rPr>
        <w:t>HTML5</w:t>
      </w:r>
      <w:r w:rsidR="0021265C">
        <w:rPr>
          <w:rStyle w:val="adminTekstChar"/>
          <w:rFonts w:asciiTheme="minorHAnsi" w:hAnsiTheme="minorHAnsi"/>
        </w:rPr>
        <w:t xml:space="preserve"> / </w:t>
      </w:r>
      <w:r w:rsidR="00E1169E" w:rsidRPr="0021265C">
        <w:rPr>
          <w:rStyle w:val="adminTekstChar"/>
          <w:rFonts w:asciiTheme="minorHAnsi" w:hAnsiTheme="minorHAnsi"/>
        </w:rPr>
        <w:t xml:space="preserve">CSS3 </w:t>
      </w:r>
      <w:r w:rsidR="000F4DCB" w:rsidRPr="0021265C">
        <w:rPr>
          <w:rStyle w:val="adminTekstChar"/>
          <w:rFonts w:asciiTheme="minorHAnsi" w:hAnsiTheme="minorHAnsi"/>
        </w:rPr>
        <w:t>–</w:t>
      </w:r>
      <w:r w:rsidR="00E1169E" w:rsidRPr="0021265C">
        <w:rPr>
          <w:rStyle w:val="adminTekstChar"/>
          <w:rFonts w:asciiTheme="minorHAnsi" w:hAnsiTheme="minorHAnsi"/>
        </w:rPr>
        <w:t xml:space="preserve"> goed</w:t>
      </w:r>
      <w:r w:rsidR="000F4DCB" w:rsidRPr="0021265C">
        <w:rPr>
          <w:rStyle w:val="adminTekstChar"/>
          <w:rFonts w:asciiTheme="minorHAnsi" w:hAnsiTheme="minorHAnsi"/>
        </w:rPr>
        <w:t>e kennis</w:t>
      </w:r>
    </w:p>
    <w:p w14:paraId="12E7FD26" w14:textId="38BEAAE3" w:rsidR="00832FC6" w:rsidRPr="00832FC6" w:rsidRDefault="00E1169E" w:rsidP="00020950">
      <w:pPr>
        <w:pStyle w:val="cv6lijst"/>
      </w:pPr>
      <w:r>
        <w:rPr>
          <w:rFonts w:eastAsiaTheme="minorEastAsia"/>
        </w:rPr>
        <w:t>Sass</w:t>
      </w:r>
      <w:r w:rsidR="00020950">
        <w:rPr>
          <w:rFonts w:eastAsiaTheme="minorEastAsia"/>
        </w:rPr>
        <w:t xml:space="preserve"> / </w:t>
      </w:r>
      <w:proofErr w:type="spellStart"/>
      <w:r w:rsidR="00832FC6" w:rsidRPr="00020950">
        <w:rPr>
          <w:rFonts w:eastAsiaTheme="minorEastAsia"/>
        </w:rPr>
        <w:t>JavaScript</w:t>
      </w:r>
      <w:proofErr w:type="spellEnd"/>
      <w:r w:rsidR="00020950">
        <w:rPr>
          <w:rFonts w:eastAsiaTheme="minorEastAsia"/>
        </w:rPr>
        <w:t xml:space="preserve"> / </w:t>
      </w:r>
      <w:proofErr w:type="spellStart"/>
      <w:r w:rsidR="00832FC6" w:rsidRPr="00020950">
        <w:rPr>
          <w:rFonts w:eastAsiaTheme="minorEastAsia"/>
        </w:rPr>
        <w:t>Php</w:t>
      </w:r>
      <w:proofErr w:type="spellEnd"/>
      <w:r w:rsidR="00F030D1">
        <w:rPr>
          <w:rFonts w:eastAsiaTheme="minorEastAsia"/>
        </w:rPr>
        <w:t xml:space="preserve"> </w:t>
      </w:r>
      <w:r w:rsidR="00832FC6" w:rsidRPr="00020950">
        <w:rPr>
          <w:rFonts w:eastAsiaTheme="minorEastAsia"/>
        </w:rPr>
        <w:t>/</w:t>
      </w:r>
      <w:r w:rsidR="00E93D5C">
        <w:rPr>
          <w:rFonts w:eastAsiaTheme="minorEastAsia"/>
        </w:rPr>
        <w:t xml:space="preserve"> </w:t>
      </w:r>
      <w:proofErr w:type="spellStart"/>
      <w:r w:rsidR="00832FC6" w:rsidRPr="00020950">
        <w:rPr>
          <w:rFonts w:eastAsiaTheme="minorEastAsia"/>
        </w:rPr>
        <w:t>Laravel</w:t>
      </w:r>
      <w:proofErr w:type="spellEnd"/>
      <w:r w:rsidR="00832FC6" w:rsidRPr="00020950">
        <w:rPr>
          <w:rFonts w:eastAsiaTheme="minorEastAsia"/>
        </w:rPr>
        <w:t xml:space="preserve"> Framework – gemiddeld</w:t>
      </w:r>
      <w:r w:rsidR="000F4DCB" w:rsidRPr="00020950">
        <w:rPr>
          <w:rFonts w:eastAsiaTheme="minorEastAsia"/>
        </w:rPr>
        <w:t>e kennis</w:t>
      </w:r>
    </w:p>
    <w:p w14:paraId="3E184674" w14:textId="3E4A6E9C" w:rsidR="00832FC6" w:rsidRPr="00832FC6" w:rsidRDefault="00832FC6" w:rsidP="00B305DC">
      <w:pPr>
        <w:pStyle w:val="cv6lijst"/>
      </w:pPr>
      <w:r>
        <w:rPr>
          <w:rFonts w:eastAsiaTheme="minorEastAsia"/>
        </w:rPr>
        <w:t xml:space="preserve">Java </w:t>
      </w:r>
      <w:r w:rsidR="00E93D5C">
        <w:rPr>
          <w:rFonts w:eastAsiaTheme="minorEastAsia"/>
        </w:rPr>
        <w:t xml:space="preserve">/ </w:t>
      </w:r>
      <w:r w:rsidRPr="00B305DC">
        <w:rPr>
          <w:rFonts w:eastAsiaTheme="minorEastAsia"/>
        </w:rPr>
        <w:t>Python – gemiddeld</w:t>
      </w:r>
      <w:r w:rsidR="00C374D6">
        <w:rPr>
          <w:rFonts w:eastAsiaTheme="minorEastAsia"/>
        </w:rPr>
        <w:t>e</w:t>
      </w:r>
      <w:r w:rsidR="000F4DCB" w:rsidRPr="00B305DC">
        <w:rPr>
          <w:rFonts w:eastAsiaTheme="minorEastAsia"/>
        </w:rPr>
        <w:t xml:space="preserve"> kennis</w:t>
      </w:r>
    </w:p>
    <w:p w14:paraId="2DA43277" w14:textId="15D9DBE8" w:rsidR="00832FC6" w:rsidRPr="00674887" w:rsidRDefault="00832FC6" w:rsidP="00DD2F6F">
      <w:pPr>
        <w:pStyle w:val="cv6lijst"/>
      </w:pPr>
      <w:r>
        <w:rPr>
          <w:rFonts w:eastAsiaTheme="minorEastAsia"/>
        </w:rPr>
        <w:t xml:space="preserve">C# - </w:t>
      </w:r>
      <w:r w:rsidR="000F4DCB">
        <w:rPr>
          <w:rFonts w:eastAsiaTheme="minorEastAsia"/>
        </w:rPr>
        <w:t>beperkte kennis</w:t>
      </w:r>
    </w:p>
    <w:p w14:paraId="4CC826D3" w14:textId="77777777" w:rsidR="00674887" w:rsidRPr="00674887" w:rsidRDefault="00674887" w:rsidP="00674887">
      <w:pPr>
        <w:pStyle w:val="cvvb5titel2"/>
        <w:rPr>
          <w:rFonts w:eastAsia="Malgun Gothic"/>
        </w:rPr>
      </w:pPr>
      <w:r>
        <w:rPr>
          <w:rFonts w:eastAsia="Malgun Gothic"/>
        </w:rPr>
        <w:t xml:space="preserve"> </w:t>
      </w:r>
      <w:r w:rsidRPr="00674887">
        <w:rPr>
          <w:rFonts w:eastAsia="Malgun Gothic"/>
        </w:rPr>
        <w:t>WERKERVARING</w:t>
      </w:r>
    </w:p>
    <w:p w14:paraId="4CC826E1" w14:textId="1898C8B7" w:rsidR="00171EA8" w:rsidRDefault="00D54A82" w:rsidP="004F6190">
      <w:pPr>
        <w:pStyle w:val="cv6lijst"/>
        <w:numPr>
          <w:ilvl w:val="0"/>
          <w:numId w:val="0"/>
        </w:numPr>
      </w:pPr>
      <w:r>
        <w:t>Ik heb op dit moment nog geen job/</w:t>
      </w:r>
      <w:proofErr w:type="spellStart"/>
      <w:r>
        <w:t>studentenjob</w:t>
      </w:r>
      <w:proofErr w:type="spellEnd"/>
      <w:r>
        <w:t xml:space="preserve"> </w:t>
      </w:r>
      <w:r w:rsidR="001F2023">
        <w:t>gehad.</w:t>
      </w:r>
    </w:p>
    <w:p w14:paraId="4CC826E2" w14:textId="77777777" w:rsidR="00171EA8" w:rsidRPr="009E5CB5" w:rsidRDefault="00171EA8" w:rsidP="00171EA8">
      <w:pPr>
        <w:pStyle w:val="cvvb5titel2"/>
        <w:rPr>
          <w:sz w:val="22"/>
        </w:rPr>
      </w:pPr>
      <w:r>
        <w:t xml:space="preserve"> STUDIES / </w:t>
      </w:r>
      <w:r w:rsidRPr="00171EA8">
        <w:t>OPLEIDING</w:t>
      </w:r>
    </w:p>
    <w:p w14:paraId="29AA60D6" w14:textId="0E95974D" w:rsidR="000F4DCB" w:rsidRDefault="00411EFC" w:rsidP="00171EA8">
      <w:pPr>
        <w:tabs>
          <w:tab w:val="right" w:pos="9923"/>
        </w:tabs>
        <w:ind w:right="72"/>
        <w:rPr>
          <w:rFonts w:ascii="Calibri" w:eastAsia="Malgun Gothic" w:hAnsi="Calibri"/>
        </w:rPr>
      </w:pPr>
      <w:r>
        <w:rPr>
          <w:rStyle w:val="cvvb5tekstvetChar"/>
        </w:rPr>
        <w:t>Middelbare school</w:t>
      </w:r>
      <w:r w:rsidR="00171EA8">
        <w:rPr>
          <w:rFonts w:ascii="Calibri" w:eastAsia="Malgun Gothic" w:hAnsi="Calibri"/>
          <w:b/>
        </w:rPr>
        <w:t xml:space="preserve"> </w:t>
      </w:r>
      <w:r w:rsidR="00A82809">
        <w:t>–</w:t>
      </w:r>
      <w:r w:rsidR="00171EA8">
        <w:rPr>
          <w:rFonts w:ascii="Calibri" w:eastAsia="Malgun Gothic" w:hAnsi="Calibri"/>
          <w:b/>
        </w:rPr>
        <w:t xml:space="preserve"> </w:t>
      </w:r>
      <w:proofErr w:type="spellStart"/>
      <w:r>
        <w:rPr>
          <w:rStyle w:val="cv6tekstChar"/>
        </w:rPr>
        <w:t>Immaculata</w:t>
      </w:r>
      <w:proofErr w:type="spellEnd"/>
      <w:r>
        <w:rPr>
          <w:rStyle w:val="cv6tekstChar"/>
        </w:rPr>
        <w:t xml:space="preserve"> </w:t>
      </w:r>
      <w:r w:rsidR="00B0141B">
        <w:rPr>
          <w:rStyle w:val="cv6tekstChar"/>
        </w:rPr>
        <w:t>Oostmalle</w:t>
      </w:r>
      <w:r>
        <w:rPr>
          <w:rStyle w:val="cv6tekstChar"/>
        </w:rPr>
        <w:t>/ Kasteelpark</w:t>
      </w:r>
      <w:r w:rsidR="00B0141B">
        <w:rPr>
          <w:rStyle w:val="cv6tekstChar"/>
        </w:rPr>
        <w:t xml:space="preserve"> Oud-Turnhout</w:t>
      </w:r>
      <w:r w:rsidR="00171EA8">
        <w:rPr>
          <w:rFonts w:ascii="Calibri" w:eastAsia="Malgun Gothic" w:hAnsi="Calibri"/>
        </w:rPr>
        <w:tab/>
      </w:r>
      <w:r w:rsidR="003B57F9">
        <w:rPr>
          <w:rStyle w:val="cv6tekstChar"/>
        </w:rPr>
        <w:t>20</w:t>
      </w:r>
      <w:r>
        <w:rPr>
          <w:rStyle w:val="cv6tekstChar"/>
        </w:rPr>
        <w:t>15</w:t>
      </w:r>
      <w:r w:rsidR="00171EA8" w:rsidRPr="00EC5BC9">
        <w:rPr>
          <w:rStyle w:val="cvvb4tekstChar"/>
          <w:rFonts w:eastAsia="Malgun Gothic"/>
        </w:rPr>
        <w:t xml:space="preserve"> </w:t>
      </w:r>
      <w:r w:rsidR="00A82809">
        <w:t>–</w:t>
      </w:r>
      <w:r w:rsidR="00171EA8" w:rsidRPr="00EC5BC9">
        <w:rPr>
          <w:rStyle w:val="cvvb4tekstChar"/>
          <w:rFonts w:eastAsia="Malgun Gothic"/>
        </w:rPr>
        <w:t xml:space="preserve"> </w:t>
      </w:r>
      <w:r w:rsidR="003B57F9">
        <w:t>202</w:t>
      </w:r>
      <w:r>
        <w:t>1</w:t>
      </w:r>
    </w:p>
    <w:p w14:paraId="4CC826E4" w14:textId="6872099A" w:rsidR="005B59EC" w:rsidRDefault="003B57F9" w:rsidP="00171EA8">
      <w:pPr>
        <w:tabs>
          <w:tab w:val="right" w:pos="9923"/>
        </w:tabs>
        <w:ind w:right="72"/>
      </w:pPr>
      <w:r>
        <w:rPr>
          <w:rStyle w:val="cvvb5tekstvetChar"/>
        </w:rPr>
        <w:t>Bachelor Toegepaste Informatica</w:t>
      </w:r>
      <w:r w:rsidR="00411EFC">
        <w:rPr>
          <w:rStyle w:val="cvvb5tekstvetChar"/>
        </w:rPr>
        <w:t xml:space="preserve"> </w:t>
      </w:r>
      <w:r w:rsidR="00171EA8">
        <w:rPr>
          <w:rFonts w:ascii="Calibri" w:eastAsia="Malgun Gothic" w:hAnsi="Calibri"/>
          <w:b/>
        </w:rPr>
        <w:t xml:space="preserve"> </w:t>
      </w:r>
      <w:r w:rsidR="00A82809">
        <w:t>–</w:t>
      </w:r>
      <w:r w:rsidR="00171EA8">
        <w:rPr>
          <w:rFonts w:ascii="Calibri" w:eastAsia="Malgun Gothic" w:hAnsi="Calibri"/>
          <w:b/>
        </w:rPr>
        <w:t xml:space="preserve"> </w:t>
      </w:r>
      <w:r>
        <w:rPr>
          <w:rStyle w:val="cv6tekstChar"/>
        </w:rPr>
        <w:t>Thomas More Geel</w:t>
      </w:r>
      <w:r w:rsidR="00171EA8">
        <w:rPr>
          <w:rFonts w:ascii="Calibri" w:eastAsia="Malgun Gothic" w:hAnsi="Calibri"/>
        </w:rPr>
        <w:tab/>
      </w:r>
      <w:r>
        <w:rPr>
          <w:rStyle w:val="cv6tekstChar"/>
        </w:rPr>
        <w:t>2021</w:t>
      </w:r>
      <w:r w:rsidR="00171EA8" w:rsidRPr="00EC5BC9">
        <w:rPr>
          <w:rStyle w:val="cvvb4tekstChar"/>
          <w:rFonts w:eastAsia="Malgun Gothic"/>
        </w:rPr>
        <w:t xml:space="preserve"> </w:t>
      </w:r>
      <w:r w:rsidR="005B59EC">
        <w:rPr>
          <w:rStyle w:val="cvvb4tekstChar"/>
          <w:rFonts w:eastAsia="Malgun Gothic"/>
        </w:rPr>
        <w:t>–</w:t>
      </w:r>
      <w:r w:rsidR="00171EA8" w:rsidRPr="00EC5BC9">
        <w:rPr>
          <w:rStyle w:val="cvvb4tekstChar"/>
          <w:rFonts w:eastAsia="Malgun Gothic"/>
        </w:rPr>
        <w:t xml:space="preserve"> </w:t>
      </w:r>
      <w:r w:rsidR="001C4294">
        <w:t>2023</w:t>
      </w:r>
    </w:p>
    <w:p w14:paraId="4E86BC8A" w14:textId="2CB77AF3" w:rsidR="003B1059" w:rsidRPr="003B1059" w:rsidRDefault="003B1059" w:rsidP="00171EA8">
      <w:pPr>
        <w:tabs>
          <w:tab w:val="right" w:pos="9923"/>
        </w:tabs>
        <w:ind w:right="72"/>
        <w:rPr>
          <w:rFonts w:ascii="Calibri" w:eastAsia="Malgun Gothic" w:hAnsi="Calibri"/>
        </w:rPr>
      </w:pPr>
      <w:r>
        <w:rPr>
          <w:b/>
          <w:bCs/>
        </w:rPr>
        <w:t>Graduaat Programmeren</w:t>
      </w:r>
      <w:r>
        <w:t xml:space="preserve"> – Thomas More Turnhout</w:t>
      </w:r>
      <w:r>
        <w:tab/>
      </w:r>
      <w:r w:rsidR="002F5AAC">
        <w:t>2023 - nu</w:t>
      </w:r>
    </w:p>
    <w:p w14:paraId="4CC826E5" w14:textId="77777777" w:rsidR="00171EA8" w:rsidRDefault="00171EA8" w:rsidP="00171EA8">
      <w:pPr>
        <w:pStyle w:val="cvvb5titel2"/>
        <w:rPr>
          <w:sz w:val="22"/>
        </w:rPr>
      </w:pPr>
      <w:r>
        <w:t>VARIA</w:t>
      </w:r>
    </w:p>
    <w:p w14:paraId="4CC826E7" w14:textId="02554F49" w:rsidR="00020E95" w:rsidRPr="00AA4F0B" w:rsidRDefault="008C28C3" w:rsidP="00AA4F0B">
      <w:pPr>
        <w:pStyle w:val="cv6tekst"/>
      </w:pPr>
      <w:r>
        <w:t xml:space="preserve">Ik </w:t>
      </w:r>
      <w:r w:rsidR="006B323D">
        <w:t>ben nog in opleiding</w:t>
      </w:r>
      <w:r w:rsidR="002727CD">
        <w:t>. Ik heb nog geen rijbewijs B behaald.</w:t>
      </w:r>
    </w:p>
    <w:sectPr w:rsidR="00020E95" w:rsidRPr="00AA4F0B" w:rsidSect="006831E5">
      <w:footerReference w:type="first" r:id="rId11"/>
      <w:pgSz w:w="11906" w:h="16838"/>
      <w:pgMar w:top="993" w:right="849" w:bottom="993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232DF" w14:textId="77777777" w:rsidR="00411EFC" w:rsidRDefault="00411EFC" w:rsidP="00411EFC">
      <w:pPr>
        <w:spacing w:after="0" w:line="240" w:lineRule="auto"/>
      </w:pPr>
      <w:r>
        <w:separator/>
      </w:r>
    </w:p>
  </w:endnote>
  <w:endnote w:type="continuationSeparator" w:id="0">
    <w:p w14:paraId="51935DA8" w14:textId="77777777" w:rsidR="00411EFC" w:rsidRDefault="00411EFC" w:rsidP="00411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C85E2" w14:textId="15198F3C" w:rsidR="00411EFC" w:rsidRDefault="00411EFC" w:rsidP="00411EFC">
    <w:pPr>
      <w:pStyle w:val="Voettekst"/>
      <w:jc w:val="center"/>
    </w:pPr>
    <w:r>
      <w:t>CV Reinout van der Wulp</w:t>
    </w:r>
    <w:r w:rsidR="0008516F">
      <w:t xml:space="preserve"> – Student Toegepaste informatica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48426" w14:textId="77777777" w:rsidR="00411EFC" w:rsidRDefault="00411EFC" w:rsidP="00411EFC">
      <w:pPr>
        <w:spacing w:after="0" w:line="240" w:lineRule="auto"/>
      </w:pPr>
      <w:r>
        <w:separator/>
      </w:r>
    </w:p>
  </w:footnote>
  <w:footnote w:type="continuationSeparator" w:id="0">
    <w:p w14:paraId="75139F55" w14:textId="77777777" w:rsidR="00411EFC" w:rsidRDefault="00411EFC" w:rsidP="00411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227F"/>
    <w:multiLevelType w:val="hybridMultilevel"/>
    <w:tmpl w:val="3C4A54C6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F5FDC"/>
    <w:multiLevelType w:val="hybridMultilevel"/>
    <w:tmpl w:val="7AA6C1B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734CE"/>
    <w:multiLevelType w:val="hybridMultilevel"/>
    <w:tmpl w:val="FA7ADD7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14771"/>
    <w:multiLevelType w:val="hybridMultilevel"/>
    <w:tmpl w:val="E8B4073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F0BF3"/>
    <w:multiLevelType w:val="hybridMultilevel"/>
    <w:tmpl w:val="04C41594"/>
    <w:lvl w:ilvl="0" w:tplc="4ADAE00C">
      <w:start w:val="1"/>
      <w:numFmt w:val="bullet"/>
      <w:pStyle w:val="cv6lij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737A9"/>
    <w:multiLevelType w:val="hybridMultilevel"/>
    <w:tmpl w:val="360E13C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F78E5"/>
    <w:multiLevelType w:val="hybridMultilevel"/>
    <w:tmpl w:val="8E78F29E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20265"/>
    <w:multiLevelType w:val="hybridMultilevel"/>
    <w:tmpl w:val="FADA2424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27105"/>
    <w:multiLevelType w:val="hybridMultilevel"/>
    <w:tmpl w:val="4050946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71E2E"/>
    <w:multiLevelType w:val="hybridMultilevel"/>
    <w:tmpl w:val="07801038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14002"/>
    <w:multiLevelType w:val="hybridMultilevel"/>
    <w:tmpl w:val="9F142A64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C783C"/>
    <w:multiLevelType w:val="hybridMultilevel"/>
    <w:tmpl w:val="AB52F8A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954875">
    <w:abstractNumId w:val="4"/>
  </w:num>
  <w:num w:numId="2" w16cid:durableId="130632398">
    <w:abstractNumId w:val="0"/>
  </w:num>
  <w:num w:numId="3" w16cid:durableId="1954508874">
    <w:abstractNumId w:val="6"/>
  </w:num>
  <w:num w:numId="4" w16cid:durableId="619260427">
    <w:abstractNumId w:val="9"/>
  </w:num>
  <w:num w:numId="5" w16cid:durableId="125897057">
    <w:abstractNumId w:val="10"/>
  </w:num>
  <w:num w:numId="6" w16cid:durableId="530413355">
    <w:abstractNumId w:val="7"/>
  </w:num>
  <w:num w:numId="7" w16cid:durableId="1982076727">
    <w:abstractNumId w:val="1"/>
  </w:num>
  <w:num w:numId="8" w16cid:durableId="1944916132">
    <w:abstractNumId w:val="8"/>
  </w:num>
  <w:num w:numId="9" w16cid:durableId="1383479221">
    <w:abstractNumId w:val="5"/>
  </w:num>
  <w:num w:numId="10" w16cid:durableId="867908551">
    <w:abstractNumId w:val="3"/>
  </w:num>
  <w:num w:numId="11" w16cid:durableId="130833436">
    <w:abstractNumId w:val="11"/>
  </w:num>
  <w:num w:numId="12" w16cid:durableId="229773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ocumentProtection w:edit="forms" w:formatting="1" w:enforcement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100E"/>
    <w:rsid w:val="000049E7"/>
    <w:rsid w:val="00020950"/>
    <w:rsid w:val="00020E95"/>
    <w:rsid w:val="0008516F"/>
    <w:rsid w:val="000A6960"/>
    <w:rsid w:val="000B0250"/>
    <w:rsid w:val="000F4DCB"/>
    <w:rsid w:val="00110AB2"/>
    <w:rsid w:val="00171EA8"/>
    <w:rsid w:val="0017398D"/>
    <w:rsid w:val="001C4294"/>
    <w:rsid w:val="001D464F"/>
    <w:rsid w:val="001E328E"/>
    <w:rsid w:val="001F2023"/>
    <w:rsid w:val="00210132"/>
    <w:rsid w:val="0021265C"/>
    <w:rsid w:val="00224C2F"/>
    <w:rsid w:val="002260C3"/>
    <w:rsid w:val="002651C9"/>
    <w:rsid w:val="002727CD"/>
    <w:rsid w:val="00293B42"/>
    <w:rsid w:val="002A2697"/>
    <w:rsid w:val="002A5C4F"/>
    <w:rsid w:val="002F5AAC"/>
    <w:rsid w:val="0031567A"/>
    <w:rsid w:val="003B1059"/>
    <w:rsid w:val="003B57F9"/>
    <w:rsid w:val="003F3E18"/>
    <w:rsid w:val="00411EFC"/>
    <w:rsid w:val="00416628"/>
    <w:rsid w:val="004909B4"/>
    <w:rsid w:val="004B72C7"/>
    <w:rsid w:val="004F0E27"/>
    <w:rsid w:val="004F6190"/>
    <w:rsid w:val="00570A26"/>
    <w:rsid w:val="005B59EC"/>
    <w:rsid w:val="00640B63"/>
    <w:rsid w:val="006423B7"/>
    <w:rsid w:val="00674887"/>
    <w:rsid w:val="006831E5"/>
    <w:rsid w:val="006A6621"/>
    <w:rsid w:val="006B035A"/>
    <w:rsid w:val="006B323D"/>
    <w:rsid w:val="006E6404"/>
    <w:rsid w:val="00706B33"/>
    <w:rsid w:val="007871AB"/>
    <w:rsid w:val="007971D5"/>
    <w:rsid w:val="007C1AFB"/>
    <w:rsid w:val="00832FC6"/>
    <w:rsid w:val="00837BB3"/>
    <w:rsid w:val="00884636"/>
    <w:rsid w:val="008B1642"/>
    <w:rsid w:val="008C28C3"/>
    <w:rsid w:val="009072FC"/>
    <w:rsid w:val="00973F71"/>
    <w:rsid w:val="00A06059"/>
    <w:rsid w:val="00A3776F"/>
    <w:rsid w:val="00A82809"/>
    <w:rsid w:val="00AA4F0B"/>
    <w:rsid w:val="00B0141B"/>
    <w:rsid w:val="00B305DC"/>
    <w:rsid w:val="00B40C2E"/>
    <w:rsid w:val="00B5161D"/>
    <w:rsid w:val="00B94C0E"/>
    <w:rsid w:val="00BA48A1"/>
    <w:rsid w:val="00BC52B7"/>
    <w:rsid w:val="00C11427"/>
    <w:rsid w:val="00C374D6"/>
    <w:rsid w:val="00C4512D"/>
    <w:rsid w:val="00C6306B"/>
    <w:rsid w:val="00CE34F9"/>
    <w:rsid w:val="00CF4884"/>
    <w:rsid w:val="00D11CCC"/>
    <w:rsid w:val="00D327A2"/>
    <w:rsid w:val="00D54A82"/>
    <w:rsid w:val="00DA453E"/>
    <w:rsid w:val="00DC0985"/>
    <w:rsid w:val="00DD2F6F"/>
    <w:rsid w:val="00E1169E"/>
    <w:rsid w:val="00E7796B"/>
    <w:rsid w:val="00E93D5C"/>
    <w:rsid w:val="00F030D1"/>
    <w:rsid w:val="00F4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826BA"/>
  <w15:docId w15:val="{E713676C-55D4-4808-B3B9-30D20786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ard">
    <w:name w:val="Normal"/>
    <w:qFormat/>
    <w:rsid w:val="00674887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v6titel1">
    <w:name w:val="cv6_titel1"/>
    <w:basedOn w:val="Standaard"/>
    <w:link w:val="cv6titel1Char"/>
    <w:qFormat/>
    <w:rsid w:val="00674887"/>
    <w:pPr>
      <w:spacing w:after="60"/>
    </w:pPr>
    <w:rPr>
      <w:rFonts w:eastAsia="Malgun Gothic"/>
      <w:b/>
      <w:color w:val="4F81BD" w:themeColor="accent1"/>
      <w:sz w:val="32"/>
      <w:szCs w:val="24"/>
    </w:rPr>
  </w:style>
  <w:style w:type="paragraph" w:customStyle="1" w:styleId="cv6tekstBlauw">
    <w:name w:val="cv6_tekstBlauw"/>
    <w:basedOn w:val="Standaard"/>
    <w:link w:val="cv6tekstBlauwChar"/>
    <w:qFormat/>
    <w:rsid w:val="00674887"/>
    <w:pPr>
      <w:spacing w:after="60"/>
    </w:pPr>
    <w:rPr>
      <w:rFonts w:eastAsia="Malgun Gothic"/>
      <w:color w:val="4F81BD" w:themeColor="accent1"/>
      <w:szCs w:val="24"/>
    </w:rPr>
  </w:style>
  <w:style w:type="character" w:customStyle="1" w:styleId="cv6titel1Char">
    <w:name w:val="cv6_titel1 Char"/>
    <w:basedOn w:val="Standaardalinea-lettertype"/>
    <w:link w:val="cv6titel1"/>
    <w:rsid w:val="00674887"/>
    <w:rPr>
      <w:rFonts w:eastAsia="Malgun Gothic"/>
      <w:b/>
      <w:color w:val="4F81BD" w:themeColor="accent1"/>
      <w:sz w:val="32"/>
      <w:szCs w:val="24"/>
    </w:rPr>
  </w:style>
  <w:style w:type="paragraph" w:customStyle="1" w:styleId="cvvb5titel2">
    <w:name w:val="cv_vb5_titel2"/>
    <w:basedOn w:val="Standaard"/>
    <w:link w:val="cvvb5titel2Char"/>
    <w:qFormat/>
    <w:rsid w:val="00674887"/>
    <w:pPr>
      <w:shd w:val="clear" w:color="auto" w:fill="548DD4" w:themeFill="text2" w:themeFillTint="99"/>
      <w:spacing w:before="240" w:after="240"/>
      <w:ind w:right="72"/>
    </w:pPr>
    <w:rPr>
      <w:rFonts w:ascii="Calibri" w:eastAsia="Times New Roman" w:hAnsi="Calibri" w:cs="Arial"/>
      <w:b/>
      <w:color w:val="FFFFFF" w:themeColor="background1"/>
      <w:sz w:val="24"/>
      <w:lang w:val="nl-NL" w:eastAsia="nl-NL"/>
    </w:rPr>
  </w:style>
  <w:style w:type="character" w:customStyle="1" w:styleId="cv6tekstBlauwChar">
    <w:name w:val="cv6_tekstBlauw Char"/>
    <w:basedOn w:val="Standaardalinea-lettertype"/>
    <w:link w:val="cv6tekstBlauw"/>
    <w:rsid w:val="00674887"/>
    <w:rPr>
      <w:rFonts w:eastAsia="Malgun Gothic"/>
      <w:color w:val="4F81BD" w:themeColor="accent1"/>
      <w:szCs w:val="24"/>
    </w:rPr>
  </w:style>
  <w:style w:type="character" w:customStyle="1" w:styleId="cvvb5titel2Char">
    <w:name w:val="cv_vb5_titel2 Char"/>
    <w:basedOn w:val="Standaardalinea-lettertype"/>
    <w:link w:val="cvvb5titel2"/>
    <w:rsid w:val="00674887"/>
    <w:rPr>
      <w:rFonts w:ascii="Calibri" w:eastAsia="Times New Roman" w:hAnsi="Calibri" w:cs="Arial"/>
      <w:b/>
      <w:color w:val="FFFFFF" w:themeColor="background1"/>
      <w:sz w:val="24"/>
      <w:shd w:val="clear" w:color="auto" w:fill="548DD4" w:themeFill="text2" w:themeFillTint="99"/>
      <w:lang w:val="nl-NL" w:eastAsia="nl-NL"/>
    </w:rPr>
  </w:style>
  <w:style w:type="paragraph" w:customStyle="1" w:styleId="boekhoudertekst">
    <w:name w:val="boekhouder_tekst"/>
    <w:basedOn w:val="Standaard"/>
    <w:link w:val="boekhoudertekstChar"/>
    <w:locked/>
    <w:rsid w:val="00674887"/>
    <w:pPr>
      <w:spacing w:before="240"/>
    </w:pPr>
    <w:rPr>
      <w:rFonts w:ascii="Arial" w:eastAsia="Calibri" w:hAnsi="Arial" w:cs="Arial"/>
      <w:color w:val="000000"/>
    </w:rPr>
  </w:style>
  <w:style w:type="character" w:customStyle="1" w:styleId="boekhoudertekstChar">
    <w:name w:val="boekhouder_tekst Char"/>
    <w:basedOn w:val="Standaardalinea-lettertype"/>
    <w:link w:val="boekhoudertekst"/>
    <w:rsid w:val="00674887"/>
    <w:rPr>
      <w:rFonts w:ascii="Arial" w:eastAsia="Calibri" w:hAnsi="Arial" w:cs="Arial"/>
      <w:color w:val="000000"/>
    </w:rPr>
  </w:style>
  <w:style w:type="paragraph" w:customStyle="1" w:styleId="cvvb5tekst">
    <w:name w:val="cv_vb5_tekst"/>
    <w:basedOn w:val="boekhoudertekst"/>
    <w:link w:val="cvvb5tekstChar"/>
    <w:rsid w:val="00674887"/>
  </w:style>
  <w:style w:type="character" w:customStyle="1" w:styleId="cvvb5tekstChar">
    <w:name w:val="cv_vb5_tekst Char"/>
    <w:basedOn w:val="boekhoudertekstChar"/>
    <w:link w:val="cvvb5tekst"/>
    <w:rsid w:val="00674887"/>
    <w:rPr>
      <w:rFonts w:ascii="Arial" w:eastAsia="Calibri" w:hAnsi="Arial" w:cs="Arial"/>
      <w:color w:val="000000"/>
    </w:rPr>
  </w:style>
  <w:style w:type="paragraph" w:customStyle="1" w:styleId="cv6tekst">
    <w:name w:val="cv6_tekst"/>
    <w:basedOn w:val="cvvb5tekst"/>
    <w:link w:val="cv6tekstChar"/>
    <w:qFormat/>
    <w:rsid w:val="00DD2F6F"/>
    <w:rPr>
      <w:rFonts w:ascii="Calibri" w:hAnsi="Calibri"/>
    </w:rPr>
  </w:style>
  <w:style w:type="paragraph" w:customStyle="1" w:styleId="cvvb4tekst">
    <w:name w:val="cv_vb4_tekst"/>
    <w:basedOn w:val="Standaard"/>
    <w:link w:val="cvvb4tekstChar"/>
    <w:rsid w:val="00674887"/>
    <w:pPr>
      <w:spacing w:after="0" w:line="240" w:lineRule="auto"/>
      <w:ind w:right="72"/>
    </w:pPr>
    <w:rPr>
      <w:rFonts w:ascii="Calibri" w:eastAsia="Times New Roman" w:hAnsi="Calibri" w:cs="Arial"/>
      <w:lang w:val="nl-NL" w:eastAsia="nl-NL"/>
    </w:rPr>
  </w:style>
  <w:style w:type="character" w:customStyle="1" w:styleId="cv6tekstChar">
    <w:name w:val="cv6_tekst Char"/>
    <w:basedOn w:val="cvvb5tekstChar"/>
    <w:link w:val="cv6tekst"/>
    <w:rsid w:val="00DD2F6F"/>
    <w:rPr>
      <w:rFonts w:ascii="Calibri" w:eastAsia="Calibri" w:hAnsi="Calibri" w:cs="Arial"/>
      <w:color w:val="000000"/>
    </w:rPr>
  </w:style>
  <w:style w:type="paragraph" w:styleId="Lijstalinea">
    <w:name w:val="List Paragraph"/>
    <w:basedOn w:val="Standaard"/>
    <w:uiPriority w:val="34"/>
    <w:qFormat/>
    <w:locked/>
    <w:rsid w:val="006748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customStyle="1" w:styleId="cvvb4tekstChar">
    <w:name w:val="cv_vb4_tekst Char"/>
    <w:basedOn w:val="Standaardalinea-lettertype"/>
    <w:link w:val="cvvb4tekst"/>
    <w:rsid w:val="00674887"/>
    <w:rPr>
      <w:rFonts w:ascii="Calibri" w:eastAsia="Times New Roman" w:hAnsi="Calibri" w:cs="Arial"/>
      <w:lang w:val="nl-NL" w:eastAsia="nl-NL"/>
    </w:rPr>
  </w:style>
  <w:style w:type="paragraph" w:customStyle="1" w:styleId="cvvb5tekstvet">
    <w:name w:val="cv_vb5_tekstvet"/>
    <w:basedOn w:val="Standaard"/>
    <w:link w:val="cvvb5tekstvetChar"/>
    <w:qFormat/>
    <w:rsid w:val="00210132"/>
    <w:pPr>
      <w:tabs>
        <w:tab w:val="right" w:pos="9923"/>
      </w:tabs>
      <w:spacing w:after="0" w:line="240" w:lineRule="auto"/>
      <w:ind w:right="72"/>
    </w:pPr>
    <w:rPr>
      <w:rFonts w:ascii="Calibri" w:eastAsia="Malgun Gothic" w:hAnsi="Calibri" w:cs="Times New Roman"/>
      <w:b/>
      <w:lang w:val="nl-NL" w:eastAsia="nl-NL"/>
    </w:rPr>
  </w:style>
  <w:style w:type="paragraph" w:customStyle="1" w:styleId="adminTekst">
    <w:name w:val="adminTekst"/>
    <w:basedOn w:val="Standaard"/>
    <w:link w:val="adminTekstChar"/>
    <w:locked/>
    <w:rsid w:val="00674887"/>
    <w:pPr>
      <w:tabs>
        <w:tab w:val="left" w:pos="8364"/>
      </w:tabs>
      <w:spacing w:before="240" w:after="0"/>
      <w:ind w:left="2126" w:hanging="2126"/>
    </w:pPr>
    <w:rPr>
      <w:rFonts w:ascii="Century Gothic" w:eastAsiaTheme="minorEastAsia" w:hAnsi="Century Gothic"/>
      <w:lang w:eastAsia="nl-BE"/>
    </w:rPr>
  </w:style>
  <w:style w:type="character" w:customStyle="1" w:styleId="cvvb5tekstvetChar">
    <w:name w:val="cv_vb5_tekstvet Char"/>
    <w:basedOn w:val="Standaardalinea-lettertype"/>
    <w:link w:val="cvvb5tekstvet"/>
    <w:rsid w:val="00210132"/>
    <w:rPr>
      <w:rFonts w:ascii="Calibri" w:eastAsia="Malgun Gothic" w:hAnsi="Calibri" w:cs="Times New Roman"/>
      <w:b/>
      <w:lang w:val="nl-NL" w:eastAsia="nl-NL"/>
    </w:rPr>
  </w:style>
  <w:style w:type="character" w:customStyle="1" w:styleId="adminTekstChar">
    <w:name w:val="adminTekst Char"/>
    <w:basedOn w:val="Standaardalinea-lettertype"/>
    <w:link w:val="adminTekst"/>
    <w:rsid w:val="00674887"/>
    <w:rPr>
      <w:rFonts w:ascii="Century Gothic" w:eastAsiaTheme="minorEastAsia" w:hAnsi="Century Gothic"/>
      <w:lang w:eastAsia="nl-BE"/>
    </w:rPr>
  </w:style>
  <w:style w:type="paragraph" w:styleId="Ballontekst">
    <w:name w:val="Balloon Text"/>
    <w:basedOn w:val="Standaard"/>
    <w:link w:val="BallontekstChar"/>
    <w:uiPriority w:val="99"/>
    <w:semiHidden/>
    <w:unhideWhenUsed/>
    <w:locked/>
    <w:rsid w:val="006748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74887"/>
    <w:rPr>
      <w:rFonts w:ascii="Tahoma" w:hAnsi="Tahoma" w:cs="Tahoma"/>
      <w:sz w:val="16"/>
      <w:szCs w:val="16"/>
    </w:rPr>
  </w:style>
  <w:style w:type="paragraph" w:customStyle="1" w:styleId="Default">
    <w:name w:val="Default"/>
    <w:locked/>
    <w:rsid w:val="00674887"/>
    <w:pPr>
      <w:autoSpaceDE w:val="0"/>
      <w:autoSpaceDN w:val="0"/>
      <w:adjustRightInd w:val="0"/>
      <w:spacing w:after="0" w:line="240" w:lineRule="auto"/>
    </w:pPr>
    <w:rPr>
      <w:rFonts w:ascii="Malgun Gothic" w:eastAsia="Malgun Gothic" w:cs="Malgun Gothic"/>
      <w:color w:val="000000"/>
      <w:sz w:val="24"/>
      <w:szCs w:val="24"/>
    </w:rPr>
  </w:style>
  <w:style w:type="paragraph" w:customStyle="1" w:styleId="cvvb4tekstVet">
    <w:name w:val="cv_vb4_tekstVet"/>
    <w:basedOn w:val="Standaard"/>
    <w:link w:val="cvvb4tekstVetChar"/>
    <w:rsid w:val="00C4512D"/>
    <w:pPr>
      <w:tabs>
        <w:tab w:val="right" w:pos="9923"/>
      </w:tabs>
      <w:spacing w:after="0" w:line="240" w:lineRule="auto"/>
      <w:ind w:right="72"/>
    </w:pPr>
    <w:rPr>
      <w:rFonts w:ascii="Calibri" w:eastAsia="Malgun Gothic" w:hAnsi="Calibri" w:cs="Times New Roman"/>
      <w:b/>
      <w:lang w:val="nl-NL" w:eastAsia="nl-NL"/>
    </w:rPr>
  </w:style>
  <w:style w:type="character" w:customStyle="1" w:styleId="cvvb4tekstVetChar">
    <w:name w:val="cv_vb4_tekstVet Char"/>
    <w:basedOn w:val="Standaardalinea-lettertype"/>
    <w:link w:val="cvvb4tekstVet"/>
    <w:rsid w:val="00C4512D"/>
    <w:rPr>
      <w:rFonts w:ascii="Calibri" w:eastAsia="Malgun Gothic" w:hAnsi="Calibri" w:cs="Times New Roman"/>
      <w:b/>
      <w:lang w:val="nl-NL" w:eastAsia="nl-NL"/>
    </w:rPr>
  </w:style>
  <w:style w:type="paragraph" w:customStyle="1" w:styleId="cvvb5tekstzwart">
    <w:name w:val="cv_vb5_tekst_zwart"/>
    <w:basedOn w:val="Standaard"/>
    <w:link w:val="cvvb5tekstzwartChar"/>
    <w:rsid w:val="00C4512D"/>
    <w:pPr>
      <w:tabs>
        <w:tab w:val="right" w:pos="9923"/>
      </w:tabs>
      <w:spacing w:after="0" w:line="240" w:lineRule="auto"/>
      <w:ind w:right="74"/>
    </w:pPr>
    <w:rPr>
      <w:rFonts w:ascii="Times New Roman" w:eastAsia="Malgun Gothic" w:hAnsi="Times New Roman" w:cs="Times New Roman"/>
      <w:lang w:val="nl-NL" w:eastAsia="nl-NL"/>
    </w:rPr>
  </w:style>
  <w:style w:type="character" w:customStyle="1" w:styleId="cvvb5tekstzwartChar">
    <w:name w:val="cv_vb5_tekst_zwart Char"/>
    <w:basedOn w:val="Standaardalinea-lettertype"/>
    <w:link w:val="cvvb5tekstzwart"/>
    <w:rsid w:val="00C4512D"/>
    <w:rPr>
      <w:rFonts w:ascii="Times New Roman" w:eastAsia="Malgun Gothic" w:hAnsi="Times New Roman" w:cs="Times New Roman"/>
      <w:lang w:val="nl-NL" w:eastAsia="nl-NL"/>
    </w:rPr>
  </w:style>
  <w:style w:type="table" w:styleId="Tabelraster">
    <w:name w:val="Table Grid"/>
    <w:basedOn w:val="Standaardtabel"/>
    <w:uiPriority w:val="59"/>
    <w:locked/>
    <w:rsid w:val="00BA4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6lijst">
    <w:name w:val="cv6_lijst"/>
    <w:basedOn w:val="cvvb4tekst"/>
    <w:link w:val="cv6lijstChar"/>
    <w:qFormat/>
    <w:rsid w:val="00DD2F6F"/>
    <w:pPr>
      <w:numPr>
        <w:numId w:val="1"/>
      </w:numPr>
    </w:pPr>
  </w:style>
  <w:style w:type="character" w:styleId="Tekstvantijdelijkeaanduiding">
    <w:name w:val="Placeholder Text"/>
    <w:basedOn w:val="Standaardalinea-lettertype"/>
    <w:uiPriority w:val="99"/>
    <w:semiHidden/>
    <w:locked/>
    <w:rsid w:val="00706B33"/>
    <w:rPr>
      <w:color w:val="808080"/>
    </w:rPr>
  </w:style>
  <w:style w:type="character" w:customStyle="1" w:styleId="cv6lijstChar">
    <w:name w:val="cv6_lijst Char"/>
    <w:basedOn w:val="cvvb4tekstChar"/>
    <w:link w:val="cv6lijst"/>
    <w:rsid w:val="00DD2F6F"/>
    <w:rPr>
      <w:rFonts w:ascii="Calibri" w:eastAsia="Times New Roman" w:hAnsi="Calibri" w:cs="Arial"/>
      <w:lang w:val="nl-NL" w:eastAsia="nl-NL"/>
    </w:rPr>
  </w:style>
  <w:style w:type="character" w:styleId="Hyperlink">
    <w:name w:val="Hyperlink"/>
    <w:basedOn w:val="Standaardalinea-lettertype"/>
    <w:uiPriority w:val="99"/>
    <w:unhideWhenUsed/>
    <w:locked/>
    <w:rsid w:val="002A5C4F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A5C4F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locked/>
    <w:rsid w:val="00411E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11EFC"/>
  </w:style>
  <w:style w:type="paragraph" w:styleId="Voettekst">
    <w:name w:val="footer"/>
    <w:basedOn w:val="Standaard"/>
    <w:link w:val="VoettekstChar"/>
    <w:uiPriority w:val="99"/>
    <w:unhideWhenUsed/>
    <w:locked/>
    <w:rsid w:val="00411E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11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einout-van-der-wulp-82254625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r0881423@student.thomasmore.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inoutvanderwulp@gmail.com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hparedae\Werkmateriaal\Design\cv's\CV-sjablonen\cv-sjabloon_6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66A5A7AB524F64AC26ABD0E14CAC0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206C44F-89AC-4BD7-9269-4970B34FBC32}"/>
      </w:docPartPr>
      <w:docPartBody>
        <w:p w:rsidR="00E84969" w:rsidRDefault="00A428BE">
          <w:pPr>
            <w:pStyle w:val="7666A5A7AB524F64AC26ABD0E14CAC0C"/>
          </w:pPr>
          <w:r w:rsidRPr="00BB1025">
            <w:rPr>
              <w:rStyle w:val="Tekstvantijdelijkeaanduiding"/>
            </w:rPr>
            <w:t>Klik hier als u tekst wilt invoeren.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751"/>
    <w:rsid w:val="007140B0"/>
    <w:rsid w:val="00A428BE"/>
    <w:rsid w:val="00CC1751"/>
    <w:rsid w:val="00E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C1751"/>
    <w:rPr>
      <w:color w:val="808080"/>
    </w:rPr>
  </w:style>
  <w:style w:type="paragraph" w:customStyle="1" w:styleId="7666A5A7AB524F64AC26ABD0E14CAC0C">
    <w:name w:val="7666A5A7AB524F64AC26ABD0E14CAC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cv-sjabloon_6.0</Template>
  <TotalTime>68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Reinout van der Wulp</cp:lastModifiedBy>
  <cp:revision>106</cp:revision>
  <dcterms:created xsi:type="dcterms:W3CDTF">2022-11-23T09:48:00Z</dcterms:created>
  <dcterms:modified xsi:type="dcterms:W3CDTF">2023-12-06T17:05:00Z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2023-05-06T15:22:38Z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e19749ac-c8a3-490c-8493-709d6e19ce32</vt:lpwstr>
  </property>
  <property fmtid="{D5CDD505-2E9C-101B-9397-08002B2CF9AE}" pid="8" name="MSIP_Label_c337be75-dfbb-4261-9834-ac247c7dde13_ContentBits">
    <vt:lpwstr>0</vt:lpwstr>
  </property>
</Properties>
</file>